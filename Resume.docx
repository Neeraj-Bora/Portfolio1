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49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53"/>
        <w:gridCol w:w="730"/>
        <w:gridCol w:w="6566"/>
      </w:tblGrid>
      <w:tr w:rsidR="001B2ABD" w14:paraId="59FE25C9" w14:textId="77777777" w:rsidTr="00C851C6">
        <w:trPr>
          <w:trHeight w:val="4773"/>
        </w:trPr>
        <w:tc>
          <w:tcPr>
            <w:tcW w:w="3653" w:type="dxa"/>
            <w:vAlign w:val="bottom"/>
          </w:tcPr>
          <w:p w14:paraId="066525D2" w14:textId="0A0D4A5D" w:rsidR="001B2ABD" w:rsidRDefault="002965A2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AEA8470" wp14:editId="40DB6A61">
                  <wp:extent cx="1908599" cy="2649007"/>
                  <wp:effectExtent l="95250" t="76200" r="92075" b="1104265"/>
                  <wp:docPr id="195542838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428382" name="Picture 1955428382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9" t="20838" r="24014"/>
                          <a:stretch/>
                        </pic:blipFill>
                        <pic:spPr bwMode="auto">
                          <a:xfrm>
                            <a:off x="0" y="0"/>
                            <a:ext cx="1927068" cy="2674641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" w:type="dxa"/>
          </w:tcPr>
          <w:p w14:paraId="7168A68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66" w:type="dxa"/>
            <w:vAlign w:val="bottom"/>
          </w:tcPr>
          <w:p w14:paraId="56C88C10" w14:textId="6AF229CC" w:rsidR="001B2ABD" w:rsidRDefault="001243D0" w:rsidP="001B2ABD">
            <w:pPr>
              <w:pStyle w:val="Title"/>
            </w:pPr>
            <w:r>
              <w:t>Neeraj</w:t>
            </w:r>
          </w:p>
          <w:p w14:paraId="5524C3EF" w14:textId="71E5E9E9" w:rsidR="001243D0" w:rsidRPr="001243D0" w:rsidRDefault="001243D0" w:rsidP="001243D0">
            <w:pPr>
              <w:rPr>
                <w:sz w:val="96"/>
                <w:szCs w:val="96"/>
              </w:rPr>
            </w:pPr>
            <w:r w:rsidRPr="001243D0">
              <w:rPr>
                <w:sz w:val="96"/>
                <w:szCs w:val="96"/>
              </w:rPr>
              <w:t>BORA</w:t>
            </w:r>
          </w:p>
          <w:p w14:paraId="450C3755" w14:textId="390D8C7B" w:rsidR="001243D0" w:rsidRPr="001F3A6B" w:rsidRDefault="001F3A6B" w:rsidP="001243D0">
            <w:pPr>
              <w:rPr>
                <w:b/>
                <w:bCs/>
                <w:sz w:val="32"/>
                <w:szCs w:val="40"/>
              </w:rPr>
            </w:pPr>
            <w:r w:rsidRPr="001F3A6B">
              <w:rPr>
                <w:b/>
                <w:bCs/>
                <w:sz w:val="32"/>
                <w:szCs w:val="40"/>
              </w:rPr>
              <w:t>Student</w:t>
            </w:r>
          </w:p>
          <w:p w14:paraId="66B21C8C" w14:textId="75D0BE84" w:rsidR="001B2ABD" w:rsidRDefault="001B2ABD" w:rsidP="001B2ABD">
            <w:pPr>
              <w:pStyle w:val="Subtitle"/>
            </w:pPr>
          </w:p>
        </w:tc>
      </w:tr>
      <w:tr w:rsidR="001B2ABD" w14:paraId="1536A559" w14:textId="77777777" w:rsidTr="00C851C6">
        <w:trPr>
          <w:trHeight w:val="5873"/>
        </w:trPr>
        <w:tc>
          <w:tcPr>
            <w:tcW w:w="3653" w:type="dxa"/>
          </w:tcPr>
          <w:sdt>
            <w:sdtPr>
              <w:id w:val="-1711873194"/>
              <w:placeholder>
                <w:docPart w:val="65872CEA8C5C47C4B216D4ED6394CD5F"/>
              </w:placeholder>
              <w:temporary/>
              <w:showingPlcHdr/>
              <w15:appearance w15:val="hidden"/>
            </w:sdtPr>
            <w:sdtEndPr/>
            <w:sdtContent>
              <w:p w14:paraId="05FC84B0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3DB557D" w14:textId="57D31A8E" w:rsidR="00036450" w:rsidRDefault="00C851C6" w:rsidP="00C851C6">
            <w:r>
              <w:t xml:space="preserve">Coding enthusiast pursuing </w:t>
            </w:r>
            <w:proofErr w:type="spellStart"/>
            <w:r>
              <w:t>Btech</w:t>
            </w:r>
            <w:proofErr w:type="spellEnd"/>
            <w:r>
              <w:t xml:space="preserve"> Degree in Computer Science and Engineering. </w:t>
            </w:r>
            <w:r w:rsidR="001F3A6B">
              <w:t>Committed</w:t>
            </w:r>
            <w:r>
              <w:t xml:space="preserve"> t</w:t>
            </w:r>
            <w:r w:rsidR="001F3A6B">
              <w:t>o serving the organization with all my potential. Bringing forth a positive attitude and the willingness and motivation to learn new things.</w:t>
            </w:r>
          </w:p>
          <w:p w14:paraId="206B6D69" w14:textId="77777777" w:rsidR="00036450" w:rsidRDefault="00036450" w:rsidP="00036450"/>
          <w:sdt>
            <w:sdtPr>
              <w:id w:val="-1954003311"/>
              <w:placeholder>
                <w:docPart w:val="564248F121574B74B9E68207E0C9663F"/>
              </w:placeholder>
              <w:temporary/>
              <w:showingPlcHdr/>
              <w15:appearance w15:val="hidden"/>
            </w:sdtPr>
            <w:sdtEndPr/>
            <w:sdtContent>
              <w:p w14:paraId="5451162E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ECAF2AAEE59248DAA9E025DD8A21DE31"/>
              </w:placeholder>
              <w:temporary/>
              <w:showingPlcHdr/>
              <w15:appearance w15:val="hidden"/>
            </w:sdtPr>
            <w:sdtEndPr/>
            <w:sdtContent>
              <w:p w14:paraId="45CCD607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E3B92EC" w14:textId="49635FA2" w:rsidR="004D3011" w:rsidRDefault="0005540C" w:rsidP="004D3011">
            <w:r>
              <w:t>9085-314133</w:t>
            </w:r>
          </w:p>
          <w:p w14:paraId="2E805368" w14:textId="77777777" w:rsidR="004D3011" w:rsidRPr="004D3011" w:rsidRDefault="004D3011" w:rsidP="004D3011"/>
          <w:p w14:paraId="6977EB30" w14:textId="6E1235C8" w:rsidR="002965A2" w:rsidRDefault="002965A2" w:rsidP="004D3011">
            <w:r>
              <w:t>LinkedIn ID:</w:t>
            </w:r>
          </w:p>
          <w:p w14:paraId="5836A166" w14:textId="5A6D86DB" w:rsidR="002965A2" w:rsidRDefault="002965A2" w:rsidP="004D3011">
            <w:r w:rsidRPr="002965A2">
              <w:t>https://www.linkedin.com/in/neeraj-bora-0a999426a</w:t>
            </w:r>
          </w:p>
          <w:p w14:paraId="7304EBBA" w14:textId="77777777" w:rsidR="004D3011" w:rsidRDefault="004D3011" w:rsidP="004D3011"/>
          <w:sdt>
            <w:sdtPr>
              <w:id w:val="-240260293"/>
              <w:placeholder>
                <w:docPart w:val="2E80A4D82BD141F79CD2243F0C6EB6C9"/>
              </w:placeholder>
              <w:temporary/>
              <w:showingPlcHdr/>
              <w15:appearance w15:val="hidden"/>
            </w:sdtPr>
            <w:sdtEndPr/>
            <w:sdtContent>
              <w:p w14:paraId="1ED43688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E3CD1E7" w14:textId="2CC58A71" w:rsidR="00036450" w:rsidRPr="00E4381A" w:rsidRDefault="002965A2" w:rsidP="004D3011">
            <w:pPr>
              <w:rPr>
                <w:rStyle w:val="Hyperlink"/>
              </w:rPr>
            </w:pPr>
            <w:r>
              <w:t>n</w:t>
            </w:r>
            <w:r w:rsidR="0005540C">
              <w:t>eerajb_ug_22@cse.nits.ac.in</w:t>
            </w:r>
          </w:p>
          <w:sdt>
            <w:sdtPr>
              <w:id w:val="-1444214663"/>
              <w:placeholder>
                <w:docPart w:val="C4AD6CE47E1040AE93A4D2E00A72232D"/>
              </w:placeholder>
              <w:temporary/>
              <w:showingPlcHdr/>
              <w15:appearance w15:val="hidden"/>
            </w:sdtPr>
            <w:sdtEndPr/>
            <w:sdtContent>
              <w:p w14:paraId="0E4D643C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A0B190E" w14:textId="0A677746" w:rsidR="004D3011" w:rsidRDefault="0005540C" w:rsidP="004D3011">
            <w:r>
              <w:t>Taking long walks</w:t>
            </w:r>
          </w:p>
          <w:p w14:paraId="26CCFDF6" w14:textId="1A0A384A" w:rsidR="004D3011" w:rsidRDefault="0005540C" w:rsidP="004D3011">
            <w:r>
              <w:t>Exploring new fields</w:t>
            </w:r>
          </w:p>
          <w:p w14:paraId="213791F9" w14:textId="5B0C154C" w:rsidR="004D3011" w:rsidRDefault="0005540C" w:rsidP="004D3011">
            <w:r>
              <w:t>Listening Music</w:t>
            </w:r>
          </w:p>
          <w:p w14:paraId="6BE7BB7F" w14:textId="2EA84125" w:rsidR="004D3011" w:rsidRPr="004D3011" w:rsidRDefault="004D3011" w:rsidP="004D3011"/>
        </w:tc>
        <w:tc>
          <w:tcPr>
            <w:tcW w:w="730" w:type="dxa"/>
          </w:tcPr>
          <w:p w14:paraId="3410E04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66" w:type="dxa"/>
          </w:tcPr>
          <w:sdt>
            <w:sdtPr>
              <w:id w:val="1049110328"/>
              <w:placeholder>
                <w:docPart w:val="442E3BA5163A4AAAAA520171EBBE9837"/>
              </w:placeholder>
              <w:temporary/>
              <w:showingPlcHdr/>
              <w15:appearance w15:val="hidden"/>
            </w:sdtPr>
            <w:sdtEndPr/>
            <w:sdtContent>
              <w:p w14:paraId="06783E30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11A48FD" w14:textId="5AAF2648" w:rsidR="001243D0" w:rsidRDefault="001243D0" w:rsidP="0005540C">
            <w:pPr>
              <w:pStyle w:val="Heading4"/>
              <w:numPr>
                <w:ilvl w:val="0"/>
                <w:numId w:val="2"/>
              </w:numPr>
            </w:pPr>
            <w:r>
              <w:t xml:space="preserve">XII(CBSE)|Holy Home Sr Secondary School, Guwahati         </w:t>
            </w:r>
            <w:r w:rsidR="0005540C">
              <w:t xml:space="preserve">                                                                                        </w:t>
            </w:r>
            <w:r>
              <w:t>97.4</w:t>
            </w:r>
            <w:r w:rsidR="0005540C">
              <w:t>%|2022</w:t>
            </w:r>
          </w:p>
          <w:p w14:paraId="227138D3" w14:textId="359469AD" w:rsidR="0005540C" w:rsidRPr="0005540C" w:rsidRDefault="0005540C" w:rsidP="0005540C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  <w:bCs/>
              </w:rPr>
              <w:t xml:space="preserve">Pursuing </w:t>
            </w:r>
            <w:proofErr w:type="spellStart"/>
            <w:r>
              <w:rPr>
                <w:b/>
                <w:bCs/>
              </w:rPr>
              <w:t>Btech</w:t>
            </w:r>
            <w:proofErr w:type="spellEnd"/>
            <w:r>
              <w:rPr>
                <w:b/>
                <w:bCs/>
              </w:rPr>
              <w:t xml:space="preserve"> in Computer Science and Engineering from NIT Silchar                                                                 </w:t>
            </w:r>
            <w:proofErr w:type="gramStart"/>
            <w:r>
              <w:rPr>
                <w:b/>
                <w:bCs/>
              </w:rPr>
              <w:t xml:space="preserve">   (</w:t>
            </w:r>
            <w:proofErr w:type="gramEnd"/>
            <w:r>
              <w:rPr>
                <w:b/>
                <w:bCs/>
              </w:rPr>
              <w:t>Nov’22-Till date)</w:t>
            </w:r>
          </w:p>
          <w:p w14:paraId="266F2CBD" w14:textId="77777777" w:rsidR="00036450" w:rsidRDefault="00036450" w:rsidP="00036450"/>
          <w:p w14:paraId="24911F73" w14:textId="77777777" w:rsidR="0005540C" w:rsidRPr="0005540C" w:rsidRDefault="0005540C" w:rsidP="0005540C"/>
          <w:sdt>
            <w:sdtPr>
              <w:id w:val="1669594239"/>
              <w:placeholder>
                <w:docPart w:val="BCB83A3E63C540D2899525C6EC8F1187"/>
              </w:placeholder>
              <w:temporary/>
              <w:showingPlcHdr/>
              <w15:appearance w15:val="hidden"/>
            </w:sdtPr>
            <w:sdtEndPr/>
            <w:sdtContent>
              <w:p w14:paraId="61C5CE37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09E78B2" w14:textId="35F260F0" w:rsidR="00036450" w:rsidRPr="00C851C6" w:rsidRDefault="00C851C6" w:rsidP="00C851C6">
            <w:pPr>
              <w:pStyle w:val="ListParagraph"/>
              <w:numPr>
                <w:ilvl w:val="0"/>
                <w:numId w:val="6"/>
              </w:numPr>
            </w:pPr>
            <w:r>
              <w:rPr>
                <w:b/>
                <w:bCs/>
              </w:rPr>
              <w:t>Intermediate knowledge of JAVA and Python</w:t>
            </w:r>
          </w:p>
          <w:p w14:paraId="7C84FEFA" w14:textId="79424B03" w:rsidR="00C851C6" w:rsidRPr="00C851C6" w:rsidRDefault="00C851C6" w:rsidP="00C851C6">
            <w:pPr>
              <w:pStyle w:val="ListParagraph"/>
              <w:numPr>
                <w:ilvl w:val="0"/>
                <w:numId w:val="6"/>
              </w:numPr>
            </w:pPr>
            <w:r w:rsidRPr="00C851C6">
              <w:rPr>
                <w:b/>
                <w:bCs/>
              </w:rPr>
              <w:t xml:space="preserve">Intermediate knowledge </w:t>
            </w:r>
            <w:r>
              <w:rPr>
                <w:b/>
                <w:bCs/>
              </w:rPr>
              <w:t>of HTML and CSS</w:t>
            </w:r>
          </w:p>
        </w:tc>
      </w:tr>
      <w:tr w:rsidR="001243D0" w14:paraId="55141EF4" w14:textId="77777777" w:rsidTr="00C851C6">
        <w:trPr>
          <w:trHeight w:val="765"/>
        </w:trPr>
        <w:tc>
          <w:tcPr>
            <w:tcW w:w="3653" w:type="dxa"/>
          </w:tcPr>
          <w:p w14:paraId="10D4D82C" w14:textId="77777777" w:rsidR="001243D0" w:rsidRDefault="001243D0" w:rsidP="00036450">
            <w:pPr>
              <w:pStyle w:val="Heading3"/>
            </w:pPr>
          </w:p>
        </w:tc>
        <w:tc>
          <w:tcPr>
            <w:tcW w:w="730" w:type="dxa"/>
          </w:tcPr>
          <w:p w14:paraId="5075DA76" w14:textId="77777777" w:rsidR="001243D0" w:rsidRDefault="001243D0" w:rsidP="000C45FF">
            <w:pPr>
              <w:tabs>
                <w:tab w:val="left" w:pos="990"/>
              </w:tabs>
            </w:pPr>
          </w:p>
        </w:tc>
        <w:tc>
          <w:tcPr>
            <w:tcW w:w="6566" w:type="dxa"/>
          </w:tcPr>
          <w:p w14:paraId="544ACFD6" w14:textId="77777777" w:rsidR="00C851C6" w:rsidRPr="00C851C6" w:rsidRDefault="00C851C6" w:rsidP="00C851C6"/>
        </w:tc>
      </w:tr>
    </w:tbl>
    <w:p w14:paraId="6C7209CB" w14:textId="77777777" w:rsidR="0043117B" w:rsidRDefault="00161D1D" w:rsidP="000C45FF">
      <w:pPr>
        <w:tabs>
          <w:tab w:val="left" w:pos="990"/>
        </w:tabs>
      </w:pPr>
    </w:p>
    <w:sectPr w:rsidR="0043117B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3BEC4" w14:textId="77777777" w:rsidR="001243D0" w:rsidRDefault="001243D0" w:rsidP="000C45FF">
      <w:r>
        <w:separator/>
      </w:r>
    </w:p>
  </w:endnote>
  <w:endnote w:type="continuationSeparator" w:id="0">
    <w:p w14:paraId="5D2E3014" w14:textId="77777777" w:rsidR="001243D0" w:rsidRDefault="001243D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95A1A" w14:textId="77777777" w:rsidR="001243D0" w:rsidRDefault="001243D0" w:rsidP="000C45FF">
      <w:r>
        <w:separator/>
      </w:r>
    </w:p>
  </w:footnote>
  <w:footnote w:type="continuationSeparator" w:id="0">
    <w:p w14:paraId="3AE0339B" w14:textId="77777777" w:rsidR="001243D0" w:rsidRDefault="001243D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78AF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6D9F7E6" wp14:editId="0308080D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97302"/>
    <w:multiLevelType w:val="hybridMultilevel"/>
    <w:tmpl w:val="B002C2D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51015"/>
    <w:multiLevelType w:val="hybridMultilevel"/>
    <w:tmpl w:val="2EEEC3C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90C68"/>
    <w:multiLevelType w:val="hybridMultilevel"/>
    <w:tmpl w:val="9252D0D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4B0528"/>
    <w:multiLevelType w:val="hybridMultilevel"/>
    <w:tmpl w:val="CAACD1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07A4D"/>
    <w:multiLevelType w:val="hybridMultilevel"/>
    <w:tmpl w:val="70920A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095608"/>
    <w:multiLevelType w:val="hybridMultilevel"/>
    <w:tmpl w:val="60A8A98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6075335">
    <w:abstractNumId w:val="4"/>
  </w:num>
  <w:num w:numId="2" w16cid:durableId="416631117">
    <w:abstractNumId w:val="3"/>
  </w:num>
  <w:num w:numId="3" w16cid:durableId="572356212">
    <w:abstractNumId w:val="1"/>
  </w:num>
  <w:num w:numId="4" w16cid:durableId="1221869256">
    <w:abstractNumId w:val="2"/>
  </w:num>
  <w:num w:numId="5" w16cid:durableId="1459566234">
    <w:abstractNumId w:val="5"/>
  </w:num>
  <w:num w:numId="6" w16cid:durableId="105850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3D0"/>
    <w:rsid w:val="00036450"/>
    <w:rsid w:val="0005540C"/>
    <w:rsid w:val="00094499"/>
    <w:rsid w:val="000C45FF"/>
    <w:rsid w:val="000E3FD1"/>
    <w:rsid w:val="00112054"/>
    <w:rsid w:val="001243D0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1F3A6B"/>
    <w:rsid w:val="002400EB"/>
    <w:rsid w:val="00256CF7"/>
    <w:rsid w:val="00281FD5"/>
    <w:rsid w:val="002965A2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851C6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454D5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3DB8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055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jir\AppData\Local\Microsoft\Office\16.0\DTS\en-IN%7b454E241B-5B36-4D4C-B781-6D8F146FE739%7d\%7b4759F905-B8C1-411B-9C40-673F6FF95AB9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872CEA8C5C47C4B216D4ED6394C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4CD70-454F-483A-B992-10F7816E9B8A}"/>
      </w:docPartPr>
      <w:docPartBody>
        <w:p w:rsidR="00000000" w:rsidRDefault="007B1C4D">
          <w:pPr>
            <w:pStyle w:val="65872CEA8C5C47C4B216D4ED6394CD5F"/>
          </w:pPr>
          <w:r w:rsidRPr="00D5459D">
            <w:t>Profile</w:t>
          </w:r>
        </w:p>
      </w:docPartBody>
    </w:docPart>
    <w:docPart>
      <w:docPartPr>
        <w:name w:val="564248F121574B74B9E68207E0C96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BA1D9-F9CC-4988-8CF7-561327BF1A84}"/>
      </w:docPartPr>
      <w:docPartBody>
        <w:p w:rsidR="00000000" w:rsidRDefault="007B1C4D">
          <w:pPr>
            <w:pStyle w:val="564248F121574B74B9E68207E0C9663F"/>
          </w:pPr>
          <w:r w:rsidRPr="00CB0055">
            <w:t>Contact</w:t>
          </w:r>
        </w:p>
      </w:docPartBody>
    </w:docPart>
    <w:docPart>
      <w:docPartPr>
        <w:name w:val="ECAF2AAEE59248DAA9E025DD8A21DE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5AFB0-16F1-4D1F-B718-1CCC6EF7D595}"/>
      </w:docPartPr>
      <w:docPartBody>
        <w:p w:rsidR="00000000" w:rsidRDefault="007B1C4D">
          <w:pPr>
            <w:pStyle w:val="ECAF2AAEE59248DAA9E025DD8A21DE31"/>
          </w:pPr>
          <w:r w:rsidRPr="004D3011">
            <w:t>PHONE:</w:t>
          </w:r>
        </w:p>
      </w:docPartBody>
    </w:docPart>
    <w:docPart>
      <w:docPartPr>
        <w:name w:val="2E80A4D82BD141F79CD2243F0C6EB6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4D7279-BE48-498F-9CA6-345B67473742}"/>
      </w:docPartPr>
      <w:docPartBody>
        <w:p w:rsidR="00000000" w:rsidRDefault="007B1C4D">
          <w:pPr>
            <w:pStyle w:val="2E80A4D82BD141F79CD2243F0C6EB6C9"/>
          </w:pPr>
          <w:r w:rsidRPr="004D3011">
            <w:t>EMAIL:</w:t>
          </w:r>
        </w:p>
      </w:docPartBody>
    </w:docPart>
    <w:docPart>
      <w:docPartPr>
        <w:name w:val="C4AD6CE47E1040AE93A4D2E00A7223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6E64B2-99DA-4DF7-BB87-FDA4866C45A6}"/>
      </w:docPartPr>
      <w:docPartBody>
        <w:p w:rsidR="00000000" w:rsidRDefault="007B1C4D">
          <w:pPr>
            <w:pStyle w:val="C4AD6CE47E1040AE93A4D2E00A72232D"/>
          </w:pPr>
          <w:r w:rsidRPr="00CB0055">
            <w:t>Hobbies</w:t>
          </w:r>
        </w:p>
      </w:docPartBody>
    </w:docPart>
    <w:docPart>
      <w:docPartPr>
        <w:name w:val="442E3BA5163A4AAAAA520171EBBE9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6A17A-DDE7-40E5-B244-EDB7F92B272E}"/>
      </w:docPartPr>
      <w:docPartBody>
        <w:p w:rsidR="00000000" w:rsidRDefault="007B1C4D">
          <w:pPr>
            <w:pStyle w:val="442E3BA5163A4AAAAA520171EBBE9837"/>
          </w:pPr>
          <w:r w:rsidRPr="00036450">
            <w:t>EDUCATION</w:t>
          </w:r>
        </w:p>
      </w:docPartBody>
    </w:docPart>
    <w:docPart>
      <w:docPartPr>
        <w:name w:val="BCB83A3E63C540D2899525C6EC8F11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065B7-4A44-4D9E-91BB-7E183EA1A852}"/>
      </w:docPartPr>
      <w:docPartBody>
        <w:p w:rsidR="00000000" w:rsidRDefault="007B1C4D">
          <w:pPr>
            <w:pStyle w:val="BCB83A3E63C540D2899525C6EC8F1187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AF247C56C8433EA53D77545C2C5D74">
    <w:name w:val="C8AF247C56C8433EA53D77545C2C5D74"/>
  </w:style>
  <w:style w:type="paragraph" w:customStyle="1" w:styleId="EC20D7AE2728401ABA71C2235A08C206">
    <w:name w:val="EC20D7AE2728401ABA71C2235A08C206"/>
  </w:style>
  <w:style w:type="paragraph" w:customStyle="1" w:styleId="65872CEA8C5C47C4B216D4ED6394CD5F">
    <w:name w:val="65872CEA8C5C47C4B216D4ED6394CD5F"/>
  </w:style>
  <w:style w:type="paragraph" w:customStyle="1" w:styleId="9B3A2E7ED602410080C28D8703198E2D">
    <w:name w:val="9B3A2E7ED602410080C28D8703198E2D"/>
  </w:style>
  <w:style w:type="paragraph" w:customStyle="1" w:styleId="564248F121574B74B9E68207E0C9663F">
    <w:name w:val="564248F121574B74B9E68207E0C9663F"/>
  </w:style>
  <w:style w:type="paragraph" w:customStyle="1" w:styleId="ECAF2AAEE59248DAA9E025DD8A21DE31">
    <w:name w:val="ECAF2AAEE59248DAA9E025DD8A21DE31"/>
  </w:style>
  <w:style w:type="paragraph" w:customStyle="1" w:styleId="9BD0DDBD7EAC41F38758F4883C32200F">
    <w:name w:val="9BD0DDBD7EAC41F38758F4883C32200F"/>
  </w:style>
  <w:style w:type="paragraph" w:customStyle="1" w:styleId="B0B6874348504DDFB8BFA678FEE0B286">
    <w:name w:val="B0B6874348504DDFB8BFA678FEE0B286"/>
  </w:style>
  <w:style w:type="paragraph" w:customStyle="1" w:styleId="01386331453141A48B71AA1A2721C8B6">
    <w:name w:val="01386331453141A48B71AA1A2721C8B6"/>
  </w:style>
  <w:style w:type="paragraph" w:customStyle="1" w:styleId="2E80A4D82BD141F79CD2243F0C6EB6C9">
    <w:name w:val="2E80A4D82BD141F79CD2243F0C6EB6C9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0B37066CCF44CEBA28484E6583869AC">
    <w:name w:val="30B37066CCF44CEBA28484E6583869AC"/>
  </w:style>
  <w:style w:type="paragraph" w:customStyle="1" w:styleId="C4AD6CE47E1040AE93A4D2E00A72232D">
    <w:name w:val="C4AD6CE47E1040AE93A4D2E00A72232D"/>
  </w:style>
  <w:style w:type="paragraph" w:customStyle="1" w:styleId="B7F515E959EF452C98FB29A4CF7709C5">
    <w:name w:val="B7F515E959EF452C98FB29A4CF7709C5"/>
  </w:style>
  <w:style w:type="paragraph" w:customStyle="1" w:styleId="D9739477819F4930AECC3DB65FF2FE9B">
    <w:name w:val="D9739477819F4930AECC3DB65FF2FE9B"/>
  </w:style>
  <w:style w:type="paragraph" w:customStyle="1" w:styleId="D4CB8CFCC7CF4D5DA3AE255AA5BCF653">
    <w:name w:val="D4CB8CFCC7CF4D5DA3AE255AA5BCF653"/>
  </w:style>
  <w:style w:type="paragraph" w:customStyle="1" w:styleId="9FCECDE9A3E8428BBF50FE6627E1A032">
    <w:name w:val="9FCECDE9A3E8428BBF50FE6627E1A032"/>
  </w:style>
  <w:style w:type="paragraph" w:customStyle="1" w:styleId="442E3BA5163A4AAAAA520171EBBE9837">
    <w:name w:val="442E3BA5163A4AAAAA520171EBBE9837"/>
  </w:style>
  <w:style w:type="paragraph" w:customStyle="1" w:styleId="74850433787A4DCF9C5D7D78219CDD12">
    <w:name w:val="74850433787A4DCF9C5D7D78219CDD12"/>
  </w:style>
  <w:style w:type="paragraph" w:customStyle="1" w:styleId="90117BD4B9E44960A87F4F08193BAFD0">
    <w:name w:val="90117BD4B9E44960A87F4F08193BAFD0"/>
  </w:style>
  <w:style w:type="paragraph" w:customStyle="1" w:styleId="41ADD145AFF847BB8362CF879C6ABFB0">
    <w:name w:val="41ADD145AFF847BB8362CF879C6ABFB0"/>
  </w:style>
  <w:style w:type="paragraph" w:customStyle="1" w:styleId="A2AA201EEEC4424CA89597C179D99EB1">
    <w:name w:val="A2AA201EEEC4424CA89597C179D99EB1"/>
  </w:style>
  <w:style w:type="paragraph" w:customStyle="1" w:styleId="2DB41075A79F473EB4B1D879CB27E0AA">
    <w:name w:val="2DB41075A79F473EB4B1D879CB27E0AA"/>
  </w:style>
  <w:style w:type="paragraph" w:customStyle="1" w:styleId="B36A666C15D545D4B4D2E5A993F871E8">
    <w:name w:val="B36A666C15D545D4B4D2E5A993F871E8"/>
  </w:style>
  <w:style w:type="paragraph" w:customStyle="1" w:styleId="1037EC162F4E498099E5EBD1E4B0BE63">
    <w:name w:val="1037EC162F4E498099E5EBD1E4B0BE63"/>
  </w:style>
  <w:style w:type="paragraph" w:customStyle="1" w:styleId="8BC1B13747504A4F9C2EE559BDBF52B1">
    <w:name w:val="8BC1B13747504A4F9C2EE559BDBF52B1"/>
  </w:style>
  <w:style w:type="paragraph" w:customStyle="1" w:styleId="406E448B0375416BB689FF00657E33B6">
    <w:name w:val="406E448B0375416BB689FF00657E33B6"/>
  </w:style>
  <w:style w:type="paragraph" w:customStyle="1" w:styleId="F8F342FD73AD4DC5A71158BF1CD8FDF3">
    <w:name w:val="F8F342FD73AD4DC5A71158BF1CD8FDF3"/>
  </w:style>
  <w:style w:type="paragraph" w:customStyle="1" w:styleId="E82C590F569D462F81BA985C8494FF91">
    <w:name w:val="E82C590F569D462F81BA985C8494FF91"/>
  </w:style>
  <w:style w:type="paragraph" w:customStyle="1" w:styleId="626D16600BC2423B97297BD9747A3091">
    <w:name w:val="626D16600BC2423B97297BD9747A3091"/>
  </w:style>
  <w:style w:type="paragraph" w:customStyle="1" w:styleId="34C89AD7DF204EB8A0105D312E41C34C">
    <w:name w:val="34C89AD7DF204EB8A0105D312E41C34C"/>
  </w:style>
  <w:style w:type="paragraph" w:customStyle="1" w:styleId="02308C62FC35446C96BE3BA63F2D35C2">
    <w:name w:val="02308C62FC35446C96BE3BA63F2D35C2"/>
  </w:style>
  <w:style w:type="paragraph" w:customStyle="1" w:styleId="2A2E344E98EB493E95A3A15B9270E4E2">
    <w:name w:val="2A2E344E98EB493E95A3A15B9270E4E2"/>
  </w:style>
  <w:style w:type="paragraph" w:customStyle="1" w:styleId="527F0B4EC0E54FFCB6F7129220A6D8E3">
    <w:name w:val="527F0B4EC0E54FFCB6F7129220A6D8E3"/>
  </w:style>
  <w:style w:type="paragraph" w:customStyle="1" w:styleId="07FE74EBA65643D48E94395C280BF032">
    <w:name w:val="07FE74EBA65643D48E94395C280BF032"/>
  </w:style>
  <w:style w:type="paragraph" w:customStyle="1" w:styleId="ED0A27D406514A45840E490679CB75AB">
    <w:name w:val="ED0A27D406514A45840E490679CB75AB"/>
  </w:style>
  <w:style w:type="paragraph" w:customStyle="1" w:styleId="48CE4398D3B04F66ACA6BF95C4090E25">
    <w:name w:val="48CE4398D3B04F66ACA6BF95C4090E25"/>
  </w:style>
  <w:style w:type="paragraph" w:customStyle="1" w:styleId="AC26DE938566428DA052D4E35DD3DEE4">
    <w:name w:val="AC26DE938566428DA052D4E35DD3DEE4"/>
  </w:style>
  <w:style w:type="paragraph" w:customStyle="1" w:styleId="3F7AA8754EFA43519A77F5293CF2D96C">
    <w:name w:val="3F7AA8754EFA43519A77F5293CF2D96C"/>
  </w:style>
  <w:style w:type="paragraph" w:customStyle="1" w:styleId="9B42E7A4E04C4C5FABEE5AEAC8C6C008">
    <w:name w:val="9B42E7A4E04C4C5FABEE5AEAC8C6C008"/>
  </w:style>
  <w:style w:type="paragraph" w:customStyle="1" w:styleId="A68D38D7EB404F688377F5E53A14D828">
    <w:name w:val="A68D38D7EB404F688377F5E53A14D8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BCB83A3E63C540D2899525C6EC8F1187">
    <w:name w:val="BCB83A3E63C540D2899525C6EC8F11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{4759F905-B8C1-411B-9C40-673F6FF95AB9}tf00546271_win32</Template>
  <TotalTime>0</TotalTime>
  <Pages>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2023-06-12T06:15:00Z</dcterms:created>
  <dcterms:modified xsi:type="dcterms:W3CDTF">2023-06-12T06:15:00Z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83d27ded-44a6-4125-8ea6-a84aba969991</vt:lpwstr>
  </property>
</Properties>
</file>